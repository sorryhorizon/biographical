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DD1F2">
      <w:pPr>
        <w:adjustRightInd w:val="0"/>
        <w:snapToGrid w:val="0"/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-238125</wp:posOffset>
                </wp:positionV>
                <wp:extent cx="2352675" cy="739140"/>
                <wp:effectExtent l="0" t="0" r="0" b="0"/>
                <wp:wrapNone/>
                <wp:docPr id="8796965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52709" cy="7394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CEF4DC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pt;margin-top:-18.75pt;height:58.2pt;width:185.25pt;z-index:251661312;mso-width-relative:page;mso-height-relative:page;" filled="f" stroked="f" coordsize="21600,21600" o:gfxdata="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+0BOfYAAAACQEAAA8AAAAAAAAA&#10;AQAgAAAAIgAAAGRycy9kb3ducmV2LnhtbFBLAQIUABQAAAAIAIdO4kAP4PZSEQIAAAEEAAAOAAAA&#10;AAAAAAEAIAAAACc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CCEF4DC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0" b="0"/>
                <wp:wrapNone/>
                <wp:docPr id="10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4384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0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3360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2336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LXWre9kAAAALAQAADwAAAAAAAAABACAAAAAiAAAA&#10;ZHJzL2Rvd25yZXYueG1sUEsBAhQAFAAAAAgAh07iQLMBtkHRCQAAvzIAAA4AAAAAAAAAAQAgAAAA&#10;KAEAAGRycy9lMm9Eb2MueG1sUEsFBgAAAAAGAAYAWQEAAG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642C0BCD">
      <w:pPr>
        <w:adjustRightInd w:val="0"/>
        <w:snapToGrid w:val="0"/>
      </w:pPr>
      <w:r>
        <w:rPr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-584835</wp:posOffset>
                </wp:positionH>
                <wp:positionV relativeFrom="page">
                  <wp:posOffset>943610</wp:posOffset>
                </wp:positionV>
                <wp:extent cx="7815580" cy="190500"/>
                <wp:effectExtent l="0" t="0" r="0" b="0"/>
                <wp:wrapNone/>
                <wp:docPr id="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-46.05pt;margin-top:74.3pt;height:15pt;width:615.4pt;mso-position-horizontal-relative:margin;mso-position-vertical-relative:page;z-index:-251657216;mso-width-relative:page;mso-height-relative:page;" coordsize="7817283,191707" o:gfxdata="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a6EpldsAAAAMAQAADwAAAAAAAAABACAAAAAi&#10;AAAAZHJzL2Rvd25yZXYueG1sUEsBAhQAFAAAAAgAh07iQAMTMi96BAAA2BEAAA4AAAAAAAAAAQAg&#10;AAAAKgEAAGRycy9lMm9Eb2MueG1sUEsFBgAAAAAGAAYAWQEAABY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8CD9DFA">
      <w:pPr>
        <w:adjustRightInd w:val="0"/>
        <w:snapToGrid w:val="0"/>
      </w:pPr>
      <w:r>
        <w:rPr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ge">
                  <wp:posOffset>1182370</wp:posOffset>
                </wp:positionV>
                <wp:extent cx="6973570" cy="283845"/>
                <wp:effectExtent l="0" t="0" r="11430" b="0"/>
                <wp:wrapNone/>
                <wp:docPr id="1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570" cy="283845"/>
                          <a:chOff x="-7019" y="0"/>
                          <a:chExt cx="6788819" cy="284400"/>
                        </a:xfrm>
                      </wpg:grpSpPr>
                      <wpg:grpSp>
                        <wpg:cNvPr id="82" name="组合 81"/>
                        <wpg:cNvGrpSpPr/>
                        <wpg:grpSpPr>
                          <a:xfrm>
                            <a:off x="-7019" y="0"/>
                            <a:ext cx="1263419" cy="284400"/>
                            <a:chOff x="-7012" y="0"/>
                            <a:chExt cx="1262754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45DAF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-7012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-6.25pt;margin-top:93.1pt;height:22.35pt;width:549.1pt;mso-position-vertical-relative:page;z-index:251665408;mso-width-relative:page;mso-height-relative:page;" coordorigin="-7019,0" coordsize="6788819,284400" o:gfxdata="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">
                <o:lock v:ext="edit" aspectratio="f"/>
                <v:group id="组合 81" o:spid="_x0000_s1026" o:spt="203" style="position:absolute;left:-7019;top:0;height:284400;width:1263419;" coordorigin="-7012,0" coordsize="1262754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0445DAF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b/>
                              <w:bCs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bCs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b/>
                              <w:bCs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-7012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33245E1">
      <w:pPr>
        <w:adjustRightInd w:val="0"/>
        <w:snapToGrid w:val="0"/>
      </w:pPr>
      <w:r>
        <w:rPr>
          <w:lang w:val="en-US" w:eastAsia="zh-CN"/>
        </w:rPr>
        <mc:AlternateContent>
          <mc:Choice Requires="wps">
            <w:drawing>
              <wp:anchor distT="0" distB="0" distL="113665" distR="113665" simplePos="0" relativeHeight="251660288" behindDoc="1" locked="0" layoutInCell="1" allowOverlap="1">
                <wp:simplePos x="0" y="0"/>
                <wp:positionH relativeFrom="column">
                  <wp:posOffset>66040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E728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pt;margin-top:92.2pt;height:708pt;width:0pt;mso-position-vertical-relative:page;z-index:-251656192;mso-width-relative:page;mso-height-relative:page;" filled="f" stroked="t" coordsize="21600,21600" o:gfxdata="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wQV0rSAAAACgEAAA8AAAAA&#10;AAAAAQAgAAAAIgAAAGRycy9kb3ducmV2LnhtbFBLAQIUABQAAAAIAIdO4kC6gCMC4QEAAKoDAAAO&#10;AAAAAAAAAAEAIAAAACEBAABkcnMvZTJvRG9jLnhtbFBLBQYAAAAABgAGAFkBAAB0BQAAAAA=&#10;">
                <v:fill on="f" focussize="0,0"/>
                <v:stroke color="#4E7282" joinstyle="round"/>
                <v:imagedata o:title=""/>
                <o:lock v:ext="edit" aspectratio="f"/>
              </v:line>
            </w:pict>
          </mc:Fallback>
        </mc:AlternateContent>
      </w:r>
    </w:p>
    <w:p w14:paraId="4AAF9C35">
      <w:pPr>
        <w:adjustRightInd w:val="0"/>
        <w:snapToGrid w:val="0"/>
      </w:pPr>
      <w:r>
        <w:rPr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ge">
                  <wp:posOffset>1470025</wp:posOffset>
                </wp:positionV>
                <wp:extent cx="4813300" cy="972185"/>
                <wp:effectExtent l="0" t="0" r="0" b="0"/>
                <wp:wrapNone/>
                <wp:docPr id="1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3300" cy="972185"/>
                          <a:chOff x="41919" y="-43201"/>
                          <a:chExt cx="4814271" cy="1202547"/>
                        </a:xfrm>
                      </wpg:grpSpPr>
                      <wps:wsp>
                        <wps:cNvPr id="2" name="文本框 2"/>
                        <wps:cNvSpPr txBox="1"/>
                        <wps:spPr bwMode="auto">
                          <a:xfrm>
                            <a:off x="41919" y="-23564"/>
                            <a:ext cx="2229935" cy="784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5819A2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简政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</w:p>
                            <w:p w14:paraId="68044B65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18470539748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</w:p>
                            <w:p w14:paraId="07CD517D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/>
                        <wps:spPr bwMode="auto">
                          <a:xfrm>
                            <a:off x="2427460" y="-43201"/>
                            <a:ext cx="2428730" cy="1202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FAE49F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毕业院校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江西理工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</w:p>
                            <w:p w14:paraId="0B2170AC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left"/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学    历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本科</w:t>
                              </w:r>
                            </w:p>
                            <w:p w14:paraId="1CEC1FD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邮 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箱： 1219699501@qq.co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m</w:t>
                              </w:r>
                            </w:p>
                            <w:p w14:paraId="298E858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4.85pt;margin-top:115.75pt;height:76.55pt;width:379pt;mso-position-vertical-relative:page;z-index:251665408;mso-width-relative:page;mso-height-relative:page;" coordorigin="41919,-43201" coordsize="4814271,1202547" o:gfxdata="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CbsMh2gAAAAkBAAAPAAAAAAAA&#10;AAEAIAAAACIAAABkcnMvZG93bnJldi54bWxQSwECFAAUAAAACACHTuJAa3RfdbsCAABmBwAADgAA&#10;AAAAAAABACAAAAApAQAAZHJzL2Uyb0RvYy54bWxQSwUGAAAAAAYABgBZAQAAVgYAAAAA&#10;">
                <o:lock v:ext="edit" aspectratio="f"/>
                <v:shape id="_x0000_s1026" o:spid="_x0000_s1026" o:spt="202" type="#_x0000_t202" style="position:absolute;left:41919;top:-23564;height:784680;width:2229935;v-text-anchor:middle;" filled="f" stroked="f" coordsize="21600,21600" o:gfxdata="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2Bu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5819A2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姓    名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简政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</w:p>
                      <w:p w14:paraId="68044B65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电    话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18470539748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</w:p>
                      <w:p w14:paraId="07CD517D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2427460;top:-43201;height:1202547;width:2428730;v-text-anchor:middle;" filled="f" stroked="f" coordsize="21600,21600" o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3FAE49F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毕业院校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：</w:t>
                        </w:r>
                        <w:r>
                          <w:rPr>
                            <w:rFonts w:hint="default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江西理工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大学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</w:p>
                      <w:p w14:paraId="0B2170AC">
                        <w:pPr>
                          <w:adjustRightInd w:val="0"/>
                          <w:snapToGrid w:val="0"/>
                          <w:spacing w:line="20" w:lineRule="atLeast"/>
                          <w:jc w:val="left"/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学    历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：</w:t>
                        </w:r>
                        <w:r>
                          <w:rPr>
                            <w:rFonts w:hint="default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本科</w:t>
                        </w:r>
                      </w:p>
                      <w:p w14:paraId="1CEC1FD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邮 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箱： 1219699501@qq.co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m</w:t>
                        </w:r>
                      </w:p>
                      <w:p w14:paraId="298E858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5251450</wp:posOffset>
            </wp:positionH>
            <wp:positionV relativeFrom="paragraph">
              <wp:posOffset>107315</wp:posOffset>
            </wp:positionV>
            <wp:extent cx="756285" cy="862330"/>
            <wp:effectExtent l="0" t="0" r="5715" b="13970"/>
            <wp:wrapNone/>
            <wp:docPr id="67" name="图片 4" descr="C:/Users/Forsakened/Desktop/微信图片_20250225223448.jpg微信图片_20250225223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" descr="C:/Users/Forsakened/Desktop/微信图片_20250225223448.jpg微信图片_202502252234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96" b="1603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4E08846E">
      <w:pPr>
        <w:adjustRightInd w:val="0"/>
        <w:snapToGrid w:val="0"/>
      </w:pPr>
    </w:p>
    <w:p w14:paraId="37CD4E5F">
      <w:pPr>
        <w:adjustRightInd w:val="0"/>
        <w:snapToGrid w:val="0"/>
      </w:pPr>
      <w:r>
        <w:rPr>
          <w:lang w:val="en-US" w:eastAsia="zh-C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ge">
                  <wp:posOffset>2032000</wp:posOffset>
                </wp:positionV>
                <wp:extent cx="6973570" cy="1111250"/>
                <wp:effectExtent l="0" t="0" r="17780" b="0"/>
                <wp:wrapNone/>
                <wp:docPr id="301610233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570" cy="1111250"/>
                          <a:chOff x="620" y="4603"/>
                          <a:chExt cx="10680" cy="1750"/>
                        </a:xfrm>
                      </wpg:grpSpPr>
                      <wpg:grpSp>
                        <wpg:cNvPr id="1856485381" name="组合 16"/>
                        <wpg:cNvGrpSpPr/>
                        <wpg:grpSpPr>
                          <a:xfrm>
                            <a:off x="620" y="4603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1144168585" name="组合 81"/>
                          <wpg:cNvGrpSpPr/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83106841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T0" fmla="*/ 976122 w 1406296"/>
                                  <a:gd name="T1" fmla="*/ 0 h 288031"/>
                                  <a:gd name="T2" fmla="*/ 1045770 w 1406296"/>
                                  <a:gd name="T3" fmla="*/ 0 h 288031"/>
                                  <a:gd name="T4" fmla="*/ 1255739 w 1406296"/>
                                  <a:gd name="T5" fmla="*/ 287656 h 288031"/>
                                  <a:gd name="T6" fmla="*/ 1186091 w 1406296"/>
                                  <a:gd name="T7" fmla="*/ 287656 h 288031"/>
                                  <a:gd name="T8" fmla="*/ 919994 w 1406296"/>
                                  <a:gd name="T9" fmla="*/ 0 h 288031"/>
                                  <a:gd name="T10" fmla="*/ 955372 w 1406296"/>
                                  <a:gd name="T11" fmla="*/ 0 h 288031"/>
                                  <a:gd name="T12" fmla="*/ 1165341 w 1406296"/>
                                  <a:gd name="T13" fmla="*/ 287656 h 288031"/>
                                  <a:gd name="T14" fmla="*/ 1129963 w 1406296"/>
                                  <a:gd name="T15" fmla="*/ 287656 h 288031"/>
                                  <a:gd name="T16" fmla="*/ 0 w 1406296"/>
                                  <a:gd name="T17" fmla="*/ 0 h 288031"/>
                                  <a:gd name="T18" fmla="*/ 899245 w 1406296"/>
                                  <a:gd name="T19" fmla="*/ 0 h 288031"/>
                                  <a:gd name="T20" fmla="*/ 1109214 w 1406296"/>
                                  <a:gd name="T21" fmla="*/ 287656 h 288031"/>
                                  <a:gd name="T22" fmla="*/ 0 w 1406296"/>
                                  <a:gd name="T23" fmla="*/ 287656 h 288031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w 1406296"/>
                                  <a:gd name="T37" fmla="*/ 0 h 288031"/>
                                  <a:gd name="T38" fmla="*/ 1406296 w 1406296"/>
                                  <a:gd name="T39" fmla="*/ 288031 h 288031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T36" t="T37" r="T38" b="T39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815F208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b/>
                                      <w:bCs/>
                                      <w:color w:val="FFFFF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/>
                                      <w:b/>
                                      <w:bCs/>
                                      <w:color w:val="FFFFF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报考信息</w:t>
                                  </w:r>
                                </w:p>
                              </w:txbxContent>
                            </wps:txbx>
                            <wps:bodyPr rot="0" vert="horz" wrap="square" lIns="198000" tIns="0" rIns="91440" bIns="0" anchor="ctr" anchorCtr="0" upright="1">
                              <a:noAutofit/>
                            </wps:bodyPr>
                          </wps:wsp>
                          <wps:wsp>
                            <wps:cNvPr id="1072313171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17231415" name="直接连接符 20"/>
                          <wps:cNvCnPr/>
                          <wps:spPr bwMode="auto"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4E7282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193357641" name="文本框 2"/>
                        <wps:cNvSpPr txBox="1"/>
                        <wps:spPr bwMode="auto">
                          <a:xfrm>
                            <a:off x="809" y="5000"/>
                            <a:ext cx="10129" cy="1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FC8162">
                              <w:pPr>
                                <w:adjustRightInd w:val="0"/>
                                <w:snapToGrid w:val="0"/>
                                <w:spacing w:line="276" w:lineRule="auto"/>
                                <w:jc w:val="left"/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报考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学院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深圳高等研究院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报考专业：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软件工程（专业代码085405）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报考属性：专业学位研究生</w:t>
                              </w:r>
                            </w:p>
                            <w:tbl>
                              <w:tblPr>
                                <w:tblStyle w:val="6"/>
                                <w:tblpPr w:leftFromText="180" w:rightFromText="180" w:vertAnchor="page" w:horzAnchor="page" w:tblpXSpec="center" w:tblpY="4130"/>
                                <w:tblOverlap w:val="never"/>
                                <w:tblW w:w="0" w:type="auto"/>
                                <w:jc w:val="center"/>
                                <w:tblBorders>
                                  <w:top w:val="single" w:color="7E7E7E" w:sz="4" w:space="0"/>
                                  <w:left w:val="single" w:color="7E7E7E" w:sz="4" w:space="0"/>
                                  <w:bottom w:val="single" w:color="7E7E7E" w:sz="4" w:space="0"/>
                                  <w:right w:val="single" w:color="7E7E7E" w:sz="4" w:space="0"/>
                                  <w:insideH w:val="single" w:color="7E7E7E" w:sz="4" w:space="0"/>
                                  <w:insideV w:val="single" w:color="7E7E7E" w:sz="4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642"/>
                                <w:gridCol w:w="1642"/>
                                <w:gridCol w:w="1642"/>
                                <w:gridCol w:w="1642"/>
                                <w:gridCol w:w="1642"/>
                                <w:gridCol w:w="1606"/>
                              </w:tblGrid>
                              <w:tr w14:paraId="3927C5FE">
                                <w:tblPrEx>
                                  <w:tblBorders>
                                    <w:top w:val="single" w:color="7E7E7E" w:sz="4" w:space="0"/>
                                    <w:left w:val="single" w:color="7E7E7E" w:sz="4" w:space="0"/>
                                    <w:bottom w:val="single" w:color="7E7E7E" w:sz="4" w:space="0"/>
                                    <w:right w:val="single" w:color="7E7E7E" w:sz="4" w:space="0"/>
                                    <w:insideH w:val="single" w:color="7E7E7E" w:sz="4" w:space="0"/>
                                    <w:insideV w:val="single" w:color="7E7E7E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jc w:val="center"/>
                                </w:trPr>
                                <w:tc>
                                  <w:tcPr>
                                    <w:tcW w:w="1642" w:type="dxa"/>
                                    <w:vMerge w:val="restart"/>
                                    <w:vAlign w:val="center"/>
                                  </w:tcPr>
                                  <w:p w14:paraId="4DD7AC6B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  <w:t>初试成绩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65FE57F7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  <w:t>政治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6981896D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  <w:t>英语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29820D9D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  <w:t>业务课一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  <w:vAlign w:val="top"/>
                                  </w:tcPr>
                                  <w:p w14:paraId="7D5112E7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  <w:t>业务课二</w:t>
                                    </w:r>
                                  </w:p>
                                </w:tc>
                                <w:tc>
                                  <w:tcPr>
                                    <w:tcW w:w="1606" w:type="dxa"/>
                                  </w:tcPr>
                                  <w:p w14:paraId="2A4F2413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  <w:t>总分</w:t>
                                    </w:r>
                                  </w:p>
                                </w:tc>
                              </w:tr>
                              <w:tr w14:paraId="2EEB5BD6">
                                <w:tblPrEx>
                                  <w:tblBorders>
                                    <w:top w:val="single" w:color="7E7E7E" w:sz="4" w:space="0"/>
                                    <w:left w:val="single" w:color="7E7E7E" w:sz="4" w:space="0"/>
                                    <w:bottom w:val="single" w:color="7E7E7E" w:sz="4" w:space="0"/>
                                    <w:right w:val="single" w:color="7E7E7E" w:sz="4" w:space="0"/>
                                    <w:insideH w:val="single" w:color="7E7E7E" w:sz="4" w:space="0"/>
                                    <w:insideV w:val="single" w:color="7E7E7E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jc w:val="center"/>
                                </w:trPr>
                                <w:tc>
                                  <w:tcPr>
                                    <w:tcW w:w="1642" w:type="dxa"/>
                                    <w:vMerge w:val="continue"/>
                                  </w:tcPr>
                                  <w:p w14:paraId="45E379FD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hint="eastAsia" w:ascii="微软雅黑" w:hAnsi="微软雅黑"/>
                                        <w:color w:val="414141"/>
                                        <w:szCs w:val="21"/>
                                        <w:lang w:val="en-US" w:eastAsia="zh-CN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42" w:type="dxa"/>
                                    <w:vAlign w:val="top"/>
                                  </w:tcPr>
                                  <w:p w14:paraId="42CBBB26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</w:rPr>
                                      <w:t>59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  <w:vAlign w:val="top"/>
                                  </w:tcPr>
                                  <w:p w14:paraId="1CD76B49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</w:rPr>
                                      <w:t>73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0F3B9821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</w:rPr>
                                      <w:t>114</w:t>
                                    </w:r>
                                  </w:p>
                                </w:tc>
                                <w:tc>
                                  <w:tcPr>
                                    <w:tcW w:w="1642" w:type="dxa"/>
                                  </w:tcPr>
                                  <w:p w14:paraId="7C47DDD6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</w:rPr>
                                      <w:t>117</w:t>
                                    </w:r>
                                  </w:p>
                                </w:tc>
                                <w:tc>
                                  <w:tcPr>
                                    <w:tcW w:w="1606" w:type="dxa"/>
                                  </w:tcPr>
                                  <w:p w14:paraId="6C164F41">
                                    <w:pPr>
                                      <w:adjustRightInd w:val="0"/>
                                      <w:snapToGrid w:val="0"/>
                                      <w:spacing w:line="20" w:lineRule="atLeast"/>
                                      <w:jc w:val="center"/>
                                      <w:rPr>
                                        <w:rFonts w:ascii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/>
                                        <w:b/>
                                        <w:bCs/>
                                        <w:color w:val="414141"/>
                                        <w:szCs w:val="21"/>
                                      </w:rPr>
                                      <w:t>363</w:t>
                                    </w:r>
                                  </w:p>
                                </w:tc>
                              </w:tr>
                            </w:tbl>
                            <w:p w14:paraId="162EF7E3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2"/>
                                  <w:szCs w:val="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7" o:spid="_x0000_s1026" o:spt="203" style="position:absolute;left:0pt;margin-left:-6.25pt;margin-top:160pt;height:87.5pt;width:549.1pt;mso-position-vertical-relative:page;z-index:251668480;mso-width-relative:page;mso-height-relative:page;" coordorigin="620,4603" coordsize="10680,1750" o:gfxdata="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">
                <o:lock v:ext="edit" aspectratio="f"/>
                <v:group id="组合 16" o:spid="_x0000_s1026" o:spt="203" style="position:absolute;left:620;top:4603;height:447;width:10680;" coordsize="6781800,284400" o:gfxdata="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4pzqa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dblWY8EAAADj&#10;AAAADwAAAGRycy9kb3ducmV2LnhtbEVPX2vCMBB/H+w7hBv4NtNMK6UzypBNfBBhOhh7O5qzLTaX&#10;0mStfnsjCD7e7//Nl2fbiJ46XzvWoMYJCOLCmZpLDT+Hr9cMhA/IBhvHpOFCHpaL56c55sYN/E39&#10;PpQihrDPUUMVQptL6YuKLPqxa4kjd3SdxRDPrpSmwyGG20a+JclMWqw5NlTY0qqi4rT/txrWAw4f&#10;E/XZb0/H1eXvkO5+t4q0Hr2o5B1EoHN4iO/ujYnz1XSqZlmapXD7KQIgF1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W5VmPBAAAA4wAAAA8AAAAAAAAAAQAgAAAAIgAAAGRycy9kb3ducmV2&#10;LnhtbFBLAQIUABQAAAAIAIdO4kAzLwWeOwAAADkAAAAVAAAAAAAAAAEAIAAAABABAABkcnMvZ3Jv&#10;dXBzaGFwZXhtbC54bWxQSwUGAAAAAAYABgBgAQAAzQMAAAAA&#10;">
                    <o:lock v:ext="edit" aspectratio="f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PcDT3MEAAADi&#10;AAAADwAAAGRycy9kb3ducmV2LnhtbEWPQWvCQBSE74X+h+UJ3uruNiIxunoohHjopVY8P7LPJJp9&#10;G7JbTf99t1DocZiZb5jtfnK9uNMYOs8G9EKBIK697bgxcPosX3IQISJb7D2TgW8KsN89P22xsP7B&#10;H3Q/xkYkCIcCDbQxDoWUoW7JYVj4gTh5Fz86jEmOjbQjPhLc9fJVqZV02HFaaHGgt5bq2/HLGein&#10;d7xmt2ndlFrac1ZXRFgZM59ptQERaYr/4b/2wRrIM61W+VIv4fdSugNy9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cDT&#10;3MEAAADiAAAADwAAAAAAAAABACAAAAAiAAAAZHJzL2Rvd25yZXYueG1sUEsBAhQAFAAAAAgAh07i&#10;QDMvBZ47AAAAOQAAABAAAAAAAAAAAQAgAAAAEAEAAGRycy9zaGFwZXhtbC54bWxQSwUGAAAAAAYA&#10;BgBbAQAAugMAAAAA&#10;" path="m1093154,0l1171153,0,1406296,288031,1328297,288031,1093154,0xm1030297,0l1069917,0,1305060,288031,1265440,288031,1030297,0xm0,0l1007060,0,1242203,288031,0,288031,0,0xe">
                      <v:path textboxrect="0,0,1406296,288031" o:connectlocs="871619,0;933810,0;1121300,287281;1059108,287281;821500,0;853090,0;1040580,287281;1008990,287281;0,0;802972,0;990462,287281;0,287281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4815F20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报考信息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3G9l+cAAAADj&#10;AAAADwAAAGRycy9kb3ducmV2LnhtbEVPX2vCMBB/H/gdwgl7m0kUVKpRhigrDsbW+bK3oznbsuZS&#10;mqy6b78Iwh7v9//W26trxUB9aDwb0BMFgrj0tuHKwOnz8LQEESKyxdYzGfilANvN6GGNmfUX/qCh&#10;iJVIIRwyNFDH2GVShrImh2HiO+LEnX3vMKazr6Tt8ZLCXSunSs2lw4ZTQ40d7Woqv4sfZ2D/uvw6&#10;Hd/2qnrHVr/QkD8XKjfmcazVCkSka/wX3925TfPVYjrTM73QcPspASA3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b2X5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2VuCar8AAADj&#10;AAAADwAAAGRycy9kb3ducmV2LnhtbEVPzWoCMRC+F3yHMEJvNZvV2rIahQoLnsSqDzBsxs22m8m6&#10;iX9vb4RCj/P9z3x5c624UB8azxrUKANBXHnTcK3hsC/fPkGEiGyw9Uwa7hRguRi8zLEw/srfdNnF&#10;WqQQDgVqsDF2hZShsuQwjHxHnLij7x3GdPa1ND1eU7hrZZ5lU+mw4dRgsaOVpep3d3YaSnvebE9f&#10;0Rz8qZTuh8J6lQetX4cqm4GIdIv/4j/32qT5Y/WRj9VEvcPzpwS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bgmq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4E7282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809;top:5000;height:1353;width:10129;v-text-anchor:middle;" filled="f" stroked="f" coordsize="21600,21600" o:gfxdata="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1Gk&#10;6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1FC8162">
                        <w:pPr>
                          <w:adjustRightInd w:val="0"/>
                          <w:snapToGrid w:val="0"/>
                          <w:spacing w:line="276" w:lineRule="auto"/>
                          <w:jc w:val="left"/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报考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学院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深圳高等研究院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报考专业：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软件工程（专业代码085405）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报考属性：专业学位研究生</w:t>
                        </w:r>
                      </w:p>
                      <w:tbl>
                        <w:tblPr>
                          <w:tblStyle w:val="6"/>
                          <w:tblpPr w:leftFromText="180" w:rightFromText="180" w:vertAnchor="page" w:horzAnchor="page" w:tblpXSpec="center" w:tblpY="4130"/>
                          <w:tblOverlap w:val="never"/>
                          <w:tblW w:w="0" w:type="auto"/>
                          <w:jc w:val="center"/>
                          <w:tblBorders>
                            <w:top w:val="single" w:color="7E7E7E" w:sz="4" w:space="0"/>
                            <w:left w:val="single" w:color="7E7E7E" w:sz="4" w:space="0"/>
                            <w:bottom w:val="single" w:color="7E7E7E" w:sz="4" w:space="0"/>
                            <w:right w:val="single" w:color="7E7E7E" w:sz="4" w:space="0"/>
                            <w:insideH w:val="single" w:color="7E7E7E" w:sz="4" w:space="0"/>
                            <w:insideV w:val="single" w:color="7E7E7E" w:sz="4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642"/>
                          <w:gridCol w:w="1642"/>
                          <w:gridCol w:w="1642"/>
                          <w:gridCol w:w="1642"/>
                          <w:gridCol w:w="1642"/>
                          <w:gridCol w:w="1606"/>
                        </w:tblGrid>
                        <w:tr w14:paraId="3927C5FE">
                          <w:tblPrEx>
                            <w:tblBorders>
                              <w:top w:val="single" w:color="7E7E7E" w:sz="4" w:space="0"/>
                              <w:left w:val="single" w:color="7E7E7E" w:sz="4" w:space="0"/>
                              <w:bottom w:val="single" w:color="7E7E7E" w:sz="4" w:space="0"/>
                              <w:right w:val="single" w:color="7E7E7E" w:sz="4" w:space="0"/>
                              <w:insideH w:val="single" w:color="7E7E7E" w:sz="4" w:space="0"/>
                              <w:insideV w:val="single" w:color="7E7E7E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642" w:type="dxa"/>
                              <w:vMerge w:val="restart"/>
                              <w:vAlign w:val="center"/>
                            </w:tcPr>
                            <w:p w14:paraId="4DD7AC6B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初试成绩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65FE57F7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政治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6981896D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英语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29820D9D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业务课一</w:t>
                              </w:r>
                            </w:p>
                          </w:tc>
                          <w:tc>
                            <w:tcPr>
                              <w:tcW w:w="1642" w:type="dxa"/>
                              <w:vAlign w:val="top"/>
                            </w:tcPr>
                            <w:p w14:paraId="7D5112E7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业务课二</w:t>
                              </w:r>
                            </w:p>
                          </w:tc>
                          <w:tc>
                            <w:tcPr>
                              <w:tcW w:w="1606" w:type="dxa"/>
                            </w:tcPr>
                            <w:p w14:paraId="2A4F2413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总分</w:t>
                              </w:r>
                            </w:p>
                          </w:tc>
                        </w:tr>
                        <w:tr w14:paraId="2EEB5BD6">
                          <w:tblPrEx>
                            <w:tblBorders>
                              <w:top w:val="single" w:color="7E7E7E" w:sz="4" w:space="0"/>
                              <w:left w:val="single" w:color="7E7E7E" w:sz="4" w:space="0"/>
                              <w:bottom w:val="single" w:color="7E7E7E" w:sz="4" w:space="0"/>
                              <w:right w:val="single" w:color="7E7E7E" w:sz="4" w:space="0"/>
                              <w:insideH w:val="single" w:color="7E7E7E" w:sz="4" w:space="0"/>
                              <w:insideV w:val="single" w:color="7E7E7E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jc w:val="center"/>
                          </w:trPr>
                          <w:tc>
                            <w:tcPr>
                              <w:tcW w:w="1642" w:type="dxa"/>
                              <w:vMerge w:val="continue"/>
                            </w:tcPr>
                            <w:p w14:paraId="45E379FD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</w:p>
                          </w:tc>
                          <w:tc>
                            <w:tcPr>
                              <w:tcW w:w="1642" w:type="dxa"/>
                              <w:vAlign w:val="top"/>
                            </w:tcPr>
                            <w:p w14:paraId="42CBBB26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59</w:t>
                              </w:r>
                            </w:p>
                          </w:tc>
                          <w:tc>
                            <w:tcPr>
                              <w:tcW w:w="1642" w:type="dxa"/>
                              <w:vAlign w:val="top"/>
                            </w:tcPr>
                            <w:p w14:paraId="1CD76B4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73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0F3B982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114</w:t>
                              </w:r>
                            </w:p>
                          </w:tc>
                          <w:tc>
                            <w:tcPr>
                              <w:tcW w:w="1642" w:type="dxa"/>
                            </w:tcPr>
                            <w:p w14:paraId="7C47DDD6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117</w:t>
                              </w:r>
                            </w:p>
                          </w:tc>
                          <w:tc>
                            <w:tcPr>
                              <w:tcW w:w="1606" w:type="dxa"/>
                            </w:tcPr>
                            <w:p w14:paraId="6C164F4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363</w:t>
                              </w:r>
                            </w:p>
                          </w:tc>
                        </w:tr>
                      </w:tbl>
                      <w:p w14:paraId="162EF7E3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2"/>
                            <w:szCs w:val="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A446741">
      <w:pPr>
        <w:adjustRightInd w:val="0"/>
        <w:snapToGrid w:val="0"/>
      </w:pPr>
    </w:p>
    <w:p w14:paraId="0D3A132A">
      <w:pPr>
        <w:adjustRightInd w:val="0"/>
        <w:snapToGrid w:val="0"/>
      </w:pPr>
    </w:p>
    <w:p w14:paraId="07FDF0FA">
      <w:pPr>
        <w:adjustRightInd w:val="0"/>
        <w:snapToGrid w:val="0"/>
      </w:pPr>
    </w:p>
    <w:p w14:paraId="34125B92">
      <w:pPr>
        <w:adjustRightInd w:val="0"/>
        <w:snapToGrid w:val="0"/>
      </w:pPr>
      <w:bookmarkStart w:id="0" w:name="_GoBack"/>
      <w:bookmarkEnd w:id="0"/>
    </w:p>
    <w:p w14:paraId="3F4FC51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622300</wp:posOffset>
                </wp:positionV>
                <wp:extent cx="143510" cy="76200"/>
                <wp:effectExtent l="0" t="0" r="0" b="0"/>
                <wp:wrapNone/>
                <wp:docPr id="250001726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3510" cy="76200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4.8pt;margin-top:49pt;height:6pt;width:11.3pt;rotation:11796480f;z-index:251670528;mso-width-relative:page;mso-height-relative:page;" fillcolor="#405E6C" filled="t" stroked="f" coordsize="21600,21600" o:gfxdata="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7iixNcAAAAIAQAADwAAAAAAAAABACAAAAAiAAAAZHJzL2Rvd25yZXYueG1sUEsBAhQA&#10;FAAAAAgAh07iQKC306osAgAAKAQAAA4AAAAAAAAAAQAgAAAAJgEAAGRycy9lMm9Eb2MueG1sUEsF&#10;BgAAAAAGAAYAWQEAAMQ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val="en-US"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ge">
                  <wp:posOffset>4622800</wp:posOffset>
                </wp:positionV>
                <wp:extent cx="6965950" cy="5654040"/>
                <wp:effectExtent l="0" t="0" r="6350" b="0"/>
                <wp:wrapNone/>
                <wp:docPr id="135841874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6113" cy="5653766"/>
                          <a:chOff x="851" y="10481"/>
                          <a:chExt cx="10669" cy="9677"/>
                        </a:xfrm>
                      </wpg:grpSpPr>
                      <wpg:grpSp>
                        <wpg:cNvPr id="1850732369" name="组合 39"/>
                        <wpg:cNvGrpSpPr/>
                        <wpg:grpSpPr>
                          <a:xfrm>
                            <a:off x="851" y="10481"/>
                            <a:ext cx="10669" cy="446"/>
                            <a:chOff x="149877" y="0"/>
                            <a:chExt cx="6774440" cy="284400"/>
                          </a:xfrm>
                        </wpg:grpSpPr>
                        <wpg:grpSp>
                          <wpg:cNvPr id="1557637323" name="组合 81"/>
                          <wpg:cNvGrpSpPr/>
                          <wpg:grpSpPr>
                            <a:xfrm>
                              <a:off x="149877" y="0"/>
                              <a:ext cx="1264727" cy="284400"/>
                              <a:chOff x="149796" y="0"/>
                              <a:chExt cx="1264068" cy="393695"/>
                            </a:xfrm>
                          </wpg:grpSpPr>
                          <wps:wsp>
                            <wps:cNvPr id="2075137885" name="任意多边形 2"/>
                            <wps:cNvSpPr/>
                            <wps:spPr bwMode="auto">
                              <a:xfrm>
                                <a:off x="157820" y="0"/>
                                <a:ext cx="1256044" cy="287807"/>
                              </a:xfrm>
                              <a:custGeom>
                                <a:avLst/>
                                <a:gdLst>
                                  <a:gd name="T0" fmla="*/ 976122 w 1406296"/>
                                  <a:gd name="T1" fmla="*/ 0 h 288031"/>
                                  <a:gd name="T2" fmla="*/ 1045770 w 1406296"/>
                                  <a:gd name="T3" fmla="*/ 0 h 288031"/>
                                  <a:gd name="T4" fmla="*/ 1255739 w 1406296"/>
                                  <a:gd name="T5" fmla="*/ 287656 h 288031"/>
                                  <a:gd name="T6" fmla="*/ 1186091 w 1406296"/>
                                  <a:gd name="T7" fmla="*/ 287656 h 288031"/>
                                  <a:gd name="T8" fmla="*/ 919994 w 1406296"/>
                                  <a:gd name="T9" fmla="*/ 0 h 288031"/>
                                  <a:gd name="T10" fmla="*/ 955372 w 1406296"/>
                                  <a:gd name="T11" fmla="*/ 0 h 288031"/>
                                  <a:gd name="T12" fmla="*/ 1165341 w 1406296"/>
                                  <a:gd name="T13" fmla="*/ 287656 h 288031"/>
                                  <a:gd name="T14" fmla="*/ 1129963 w 1406296"/>
                                  <a:gd name="T15" fmla="*/ 287656 h 288031"/>
                                  <a:gd name="T16" fmla="*/ 0 w 1406296"/>
                                  <a:gd name="T17" fmla="*/ 0 h 288031"/>
                                  <a:gd name="T18" fmla="*/ 899245 w 1406296"/>
                                  <a:gd name="T19" fmla="*/ 0 h 288031"/>
                                  <a:gd name="T20" fmla="*/ 1109214 w 1406296"/>
                                  <a:gd name="T21" fmla="*/ 287656 h 288031"/>
                                  <a:gd name="T22" fmla="*/ 0 w 1406296"/>
                                  <a:gd name="T23" fmla="*/ 287656 h 288031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  <a:gd name="T36" fmla="*/ 0 w 1406296"/>
                                  <a:gd name="T37" fmla="*/ 0 h 288031"/>
                                  <a:gd name="T38" fmla="*/ 1406296 w 1406296"/>
                                  <a:gd name="T39" fmla="*/ 288031 h 288031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T36" t="T37" r="T38" b="T39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lnTo>
                                      <a:pt x="1093154" y="0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lnTo>
                                      <a:pt x="1030297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BFB68C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/>
                                      <w:b/>
                                      <w:bCs/>
                                      <w:color w:val="FFFFF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/>
                                      <w:b/>
                                      <w:bCs/>
                                      <w:color w:val="FFFFFF"/>
                                      <w:sz w:val="24"/>
                                      <w:szCs w:val="24"/>
                                    </w:rPr>
                                    <w:t>项目</w:t>
                                  </w:r>
                                  <w:r>
                                    <w:rPr>
                                      <w:rFonts w:hint="eastAsia" w:ascii="微软雅黑" w:hAnsi="微软雅黑"/>
                                      <w:b/>
                                      <w:bCs/>
                                      <w:color w:val="FFFFFF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vert="horz" wrap="square" lIns="198000" tIns="0" rIns="91440" bIns="0" anchor="ctr" anchorCtr="0" upright="1">
                              <a:noAutofit/>
                            </wps:bodyPr>
                          </wps:wsp>
                          <wps:wsp>
                            <wps:cNvPr id="2088053795" name="直角三角形 3"/>
                            <wps:cNvSpPr/>
                            <wps:spPr bwMode="auto">
                              <a:xfrm rot="10800000">
                                <a:off x="149796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026084149" name="直接连接符 20"/>
                          <wps:cNvCnPr/>
                          <wps:spPr bwMode="auto">
                            <a:xfrm>
                              <a:off x="275867" y="209550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4E7282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788753977" name="文本框 2"/>
                        <wps:cNvSpPr txBox="1"/>
                        <wps:spPr bwMode="auto">
                          <a:xfrm>
                            <a:off x="1075" y="10894"/>
                            <a:ext cx="10295" cy="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A028C0F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基于Hadoop和Hive实现聊天数据统计，构建可视化聊天数据分析表</w:t>
                              </w:r>
                            </w:p>
                            <w:p w14:paraId="5EC3F450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项目简介：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利用大数据技术对聊天数据进行统计分析，构建精准用户画像，提升服务质量。</w:t>
                              </w:r>
                            </w:p>
                            <w:p w14:paraId="629B332F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技术实现：</w:t>
                              </w:r>
                            </w:p>
                            <w:p w14:paraId="1F7ADACD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对30万条聊天数据进行ETL数据清洗，使用WHERE过滤非法数据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33E04788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使用DATE和HOUR函数构建时间字段，按时间建立分区表，优化查询性能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3E25098B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解析GPS经纬度数据，提取经纬度信息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1E808B3D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结果存入新表，结合FineBI进行可视化分析。</w:t>
                              </w:r>
                            </w:p>
                            <w:p w14:paraId="446A6566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项目成果：</w:t>
                              </w:r>
                            </w:p>
                            <w:p w14:paraId="1D76C6D9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实现地域、时间、Top10用户消息量统计，构建用户行为模型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70B73238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环饼图显示每小时消息量，提供直观数据分析视图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112CAF3F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Hadoop+Hive分布式技术使数据查询速度提升20%。</w:t>
                              </w:r>
                            </w:p>
                            <w:p w14:paraId="40C0C369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基于协调过滤的图书推荐系统</w:t>
                              </w:r>
                            </w:p>
                            <w:p w14:paraId="3E156651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项目简介：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设计并实现高性能图书推荐系统，基于用户行为数据（评分、浏览、购买）提升推荐准确度，解决稀疏性和冷启动问题。</w:t>
                              </w:r>
                            </w:p>
                            <w:p w14:paraId="50762A2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技术实现：</w:t>
                              </w:r>
                            </w:p>
                            <w:p w14:paraId="46A4D419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采用协同过滤算法，计算用户相似度（余弦相似度 &amp; Pearson相关系数）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3C6991FB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引入SVD矩阵分解，将稀疏矩阵映射到多维隐向量空间，矩阵覆盖率从 75%提升至95%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5602FCBA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设计混合推荐模型（协同过滤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+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内容过滤），利用TF-IDF提取文本特征，结合图书元数据解决冷启动问题。</w:t>
                              </w:r>
                            </w:p>
                            <w:p w14:paraId="4BA65A77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成果：</w:t>
                              </w:r>
                            </w:p>
                            <w:p w14:paraId="41A4DAD6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通过优化算法（Pearson相关系数 + SVD矩阵分解），NDCG@10从0.68提升至0.87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5B287618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推荐准确率提升28%，冷启动用户点击率提升30%。</w:t>
                              </w:r>
                            </w:p>
                            <w:p w14:paraId="47E95A7A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基于JAVAWEB的学生成绩管理系统</w:t>
                              </w:r>
                            </w:p>
                            <w:p w14:paraId="5E40CC97">
                              <w:pPr>
                                <w:pStyle w:val="16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项目简介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采用MVC设计模式，基于Java Web开发学生成绩管理系统，实现选课、成绩管理等功能。</w:t>
                              </w:r>
                            </w:p>
                            <w:p w14:paraId="0F5653B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技术实现：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ab/>
                              </w:r>
                            </w:p>
                            <w:p w14:paraId="2F87803B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前端：JSP + Ajax + LayUI，美化界面并优化交互体验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7C4F2CA0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后端：Servlet + JDBC，使用MySQL存储和管理学生成绩数据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</w:p>
                            <w:p w14:paraId="76F5A7A0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数据实时更新：Ajax 接收前端请求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JDBC连接MySQL进行数据更新，动态刷新表单。</w:t>
                              </w:r>
                            </w:p>
                            <w:p w14:paraId="47B41569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成果：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支持100+名教师 &amp; 2000+名学生，提供高效的成绩管理功能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；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界面简洁直观，优化用户体验，提高操作效率。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4" o:spid="_x0000_s1026" o:spt="203" style="position:absolute;left:0pt;margin-left:-5.7pt;margin-top:364pt;height:445.2pt;width:548.5pt;mso-position-vertical-relative:page;z-index:251667456;mso-width-relative:page;mso-height-relative:page;" coordorigin="851,10481" coordsize="10669,9677" o:gfxdata="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">
                <o:lock v:ext="edit" aspectratio="f"/>
                <v:group id="组合 39" o:spid="_x0000_s1026" o:spt="203" style="position:absolute;left:851;top:10481;height:446;width:10669;" coordorigin="149877,0" coordsize="6774440,284400" o:gfxdata="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QHuz6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组合 81" o:spid="_x0000_s1026" o:spt="203" style="position:absolute;left:149877;top:0;height:284400;width:1264727;" coordorigin="149796,0" coordsize="1264068,393695" o:gfxdata="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KblPDPBAAAA4wAAAA8AAAAAAAAAAQAgAAAAIgAAAGRycy9kb3ducmV2&#10;LnhtbFBLAQIUABQAAAAIAIdO4kAzLwWeOwAAADkAAAAVAAAAAAAAAAEAIAAAABABAABkcnMvZ3Jv&#10;dXBzaGFwZXhtbC54bWxQSwUGAAAAAAYABgBgAQAAzQMAAAAA&#10;">
                    <o:lock v:ext="edit" aspectratio="f"/>
                    <v:shape id="任意多边形 2" o:spid="_x0000_s1026" o:spt="100" style="position:absolute;left:157820;top:0;height:287807;width:1256044;v-text-anchor:middle;" fillcolor="#4E7282" filled="t" stroked="f" coordsize="1406296,288031" o:gfxdata="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yRN&#10;CsEAAADjAAAADwAAAAAAAAABACAAAAAiAAAAZHJzL2Rvd25yZXYueG1sUEsBAhQAFAAAAAgAh07i&#10;QDMvBZ47AAAAOQAAABAAAAAAAAAAAQAgAAAAEAEAAGRycy9zaGFwZXhtbC54bWxQSwUGAAAAAAYA&#10;BgBbAQAAugMAAAAA&#10;" path="m1093154,0l1171153,0,1406296,288031,1328297,288031,1093154,0xm1030297,0l1069917,0,1305060,288031,1265440,288031,1030297,0xm0,0l1007060,0,1242203,288031,0,288031,0,0xe">
                      <v:path textboxrect="0,0,1406296,288031" o:connectlocs="871830,0;934037,0;1121572,287432;1059366,287432;821699,0;853297,0;1040833,287432;1009235,287432;0,0;803167,0;990702,287432;0,287432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4BFB68C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149796;top:287656;height:106039;width:143935;rotation:11796480f;" fillcolor="#405E6C" filled="t" stroked="f" coordsize="21600,21600" o:gfxdata="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TV6FXFAAAA4wAAAA8AAAAAAAAAAQAgAAAAIgAAAGRycy9kb3ducmV2LnhtbFBLAQIUABQAAAAI&#10;AIdO4kAzLwWeOwAAADkAAAAQAAAAAAAAAAEAIAAAABQBAABkcnMvc2hhcGV4bWwueG1sUEsFBgAA&#10;AAAGAAYAWwEAAL4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275867;top:209550;height:0;width:6648450;" filled="f" stroked="t" coordsize="21600,21600" o:gfxdata="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MdfT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4E7282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1075;top:10894;height:9264;width:10295;v-text-anchor:middle;" filled="f" stroked="f" coordsize="21600,21600" o:gfxdata="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DTZV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A028C0F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基于Hadoop和Hive实现聊天数据统计，构建可视化聊天数据分析表</w:t>
                        </w:r>
                      </w:p>
                      <w:p w14:paraId="5EC3F450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项目简介：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利用大数据技术对聊天数据进行统计分析，构建精准用户画像，提升服务质量。</w:t>
                        </w:r>
                      </w:p>
                      <w:p w14:paraId="629B332F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技术实现：</w:t>
                        </w:r>
                      </w:p>
                      <w:p w14:paraId="1F7ADACD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对30万条聊天数据进行ETL数据清洗，使用WHERE过滤非法数据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33E04788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使用DATE和HOUR函数构建时间字段，按时间建立分区表，优化查询性能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3E25098B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解析GPS经纬度数据，提取经纬度信息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1E808B3D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结果存入新表，结合FineBI进行可视化分析。</w:t>
                        </w:r>
                      </w:p>
                      <w:p w14:paraId="446A6566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项目成果：</w:t>
                        </w:r>
                      </w:p>
                      <w:p w14:paraId="1D76C6D9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实现地域、时间、Top10用户消息量统计，构建用户行为模型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70B73238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环饼图显示每小时消息量，提供直观数据分析视图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112CAF3F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Hadoop+Hive分布式技术使数据查询速度提升20%。</w:t>
                        </w:r>
                      </w:p>
                      <w:p w14:paraId="40C0C369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基于协调过滤的图书推荐系统</w:t>
                        </w:r>
                      </w:p>
                      <w:p w14:paraId="3E156651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项目简介：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设计并实现高性能图书推荐系统，基于用户行为数据（评分、浏览、购买）提升推荐准确度，解决稀疏性和冷启动问题。</w:t>
                        </w:r>
                      </w:p>
                      <w:p w14:paraId="50762A2D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技术实现：</w:t>
                        </w:r>
                      </w:p>
                      <w:p w14:paraId="46A4D419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采用协同过滤算法，计算用户相似度（余弦相似度 &amp; Pearson相关系数）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3C6991FB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引入SVD矩阵分解，将稀疏矩阵映射到多维隐向量空间，矩阵覆盖率从 75%提升至95%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5602FCBA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设计混合推荐模型（协同过滤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+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内容过滤），利用TF-IDF提取文本特征，结合图书元数据解决冷启动问题。</w:t>
                        </w:r>
                      </w:p>
                      <w:p w14:paraId="4BA65A77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成果：</w:t>
                        </w:r>
                      </w:p>
                      <w:p w14:paraId="41A4DAD6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通过优化算法（Pearson相关系数 + SVD矩阵分解），NDCG@10从0.68提升至0.87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5B287618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推荐准确率提升28%，冷启动用户点击率提升30%。</w:t>
                        </w:r>
                      </w:p>
                      <w:p w14:paraId="47E95A7A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基于JAVAWEB的学生成绩管理系统</w:t>
                        </w:r>
                      </w:p>
                      <w:p w14:paraId="5E40CC97">
                        <w:pPr>
                          <w:pStyle w:val="16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项目简介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采用MVC设计模式，基于Java Web开发学生成绩管理系统，实现选课、成绩管理等功能。</w:t>
                        </w:r>
                      </w:p>
                      <w:p w14:paraId="0F5653B2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技术实现：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ab/>
                        </w:r>
                      </w:p>
                      <w:p w14:paraId="2F87803B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前端：JSP + Ajax + LayUI，美化界面并优化交互体验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7C4F2CA0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后端：Servlet + JDBC，使用MySQL存储和管理学生成绩数据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</w:p>
                      <w:p w14:paraId="76F5A7A0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数据实时更新：Ajax 接收前端请求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，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JDBC连接MySQL进行数据更新，动态刷新表单。</w:t>
                        </w:r>
                      </w:p>
                      <w:p w14:paraId="47B41569"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成果：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支持100+名教师 &amp; 2000+名学生，提供高效的成绩管理功能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  <w:t>；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界面简洁直观，优化用户体验，提高操作效率。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en-US" w:eastAsia="zh-C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ge">
                  <wp:posOffset>3105785</wp:posOffset>
                </wp:positionV>
                <wp:extent cx="6973570" cy="1679575"/>
                <wp:effectExtent l="0" t="0" r="17780" b="0"/>
                <wp:wrapNone/>
                <wp:docPr id="490647354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570" cy="1679554"/>
                          <a:chOff x="650" y="4563"/>
                          <a:chExt cx="10650" cy="3000"/>
                        </a:xfrm>
                      </wpg:grpSpPr>
                      <wpg:grpSp>
                        <wpg:cNvPr id="1960826670" name="组合 16"/>
                        <wpg:cNvGrpSpPr/>
                        <wpg:grpSpPr>
                          <a:xfrm>
                            <a:off x="650" y="4563"/>
                            <a:ext cx="10650" cy="446"/>
                            <a:chOff x="19956" y="-26961"/>
                            <a:chExt cx="6761844" cy="285925"/>
                          </a:xfrm>
                        </wpg:grpSpPr>
                        <wps:wsp>
                          <wps:cNvPr id="798726649" name="任意多边形 2"/>
                          <wps:cNvSpPr/>
                          <wps:spPr bwMode="auto">
                            <a:xfrm>
                              <a:off x="19956" y="-26961"/>
                              <a:ext cx="1270914" cy="284403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0D3E63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2046781377" name="直接连接符 20"/>
                          <wps:cNvCnPr/>
                          <wps:spPr bwMode="auto">
                            <a:xfrm>
                              <a:off x="133350" y="258964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4E7282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16807940" name="文本框 2"/>
                        <wps:cNvSpPr txBox="1"/>
                        <wps:spPr bwMode="auto">
                          <a:xfrm>
                            <a:off x="867" y="5008"/>
                            <a:ext cx="10124" cy="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2C6ADF9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21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.09-20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.06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江西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理工大学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专业：软件工程（软件开发方向）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（本科）</w:t>
                              </w:r>
                            </w:p>
                            <w:p w14:paraId="3B0CFAD4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主修课程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  <w:lang w:val="en-US" w:eastAsia="zh-CN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Java Web应用课程设计（93），软件系统分析与设计课程设计（91），Java Web应用（89），C#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.NET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应用开发（88），数据库应用技术（87），数据库应用技术（87）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,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C/C++程序设计（86）。</w:t>
                              </w:r>
                            </w:p>
                            <w:p w14:paraId="7BFF7AE4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熟练掌握C语言、python、Java进行编程。</w:t>
                              </w:r>
                            </w:p>
                            <w:p w14:paraId="14B24F38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大学英语六级考试（CET-6）511分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，良好的听说读写能力，快速浏览英语专业及书籍；</w:t>
                              </w:r>
                            </w:p>
                            <w:p w14:paraId="131A81E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荣誉证书：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荣获江西理工大学优秀班干、先进个人，江西理工大学程序设计大赛三等奖，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bCs/>
                                  <w:color w:val="414141"/>
                                  <w:sz w:val="18"/>
                                  <w:szCs w:val="18"/>
                                </w:rPr>
                                <w:t>江西理工大学三等奖学金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7AF6452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6.25pt;margin-top:244.55pt;height:132.25pt;width:549.1pt;mso-position-vertical-relative:page;z-index:251666432;mso-width-relative:page;mso-height-relative:page;" coordorigin="650,4563" coordsize="10650,3000" o:gfxdata="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">
                <o:lock v:ext="edit" aspectratio="f"/>
                <v:group id="组合 16" o:spid="_x0000_s1026" o:spt="203" style="position:absolute;left:650;top:4563;height:446;width:10650;" coordorigin="19956,-26961" coordsize="6761844,285925" o:gfxdata="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4enXGsYAAADjAAAADwAAAAAAAAABACAAAAAiAAAAZHJzL2Rv&#10;d25yZXYueG1sUEsBAhQAFAAAAAgAh07iQDMvBZ47AAAAOQAAABUAAAAAAAAAAQAgAAAAFQEAAGRy&#10;cy9ncm91cHNoYXBleG1sLnhtbFBLBQYAAAAABgAGAGABAADSAwAAAAA=&#10;">
                  <o:lock v:ext="edit" aspectratio="f"/>
                  <v:shape id="任意多边形 2" o:spid="_x0000_s1026" o:spt="100" style="position:absolute;left:19956;top:-26961;height:284403;width:1270914;v-text-anchor:middle;" fillcolor="#4E7282" filled="t" stroked="f" coordsize="1406296,288031" o:gfxdata="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O1k&#10;XsEAAADiAAAADwAAAAAAAAABACAAAAAiAAAAZHJzL2Rvd25yZXYueG1sUEsBAhQAFAAAAAgAh07i&#10;QDMvBZ47AAAAOQAAABAAAAAAAAAAAQAgAAAAEAEAAGRycy9zaGFwZXhtbC54bWxQSwUGAAAAAAYA&#10;BgBbAQAAugMAAAAA&#10;" path="m1093154,0l1171153,0,1406296,288031,1328297,288031,1093154,0xm1030297,0l1069917,0,1305060,288031,1265440,288031,1030297,0xm0,0l1007060,0,1242203,288031,0,288031,0,0xe">
                    <v:path textboxrect="0,0,1406296,288031" o:connectlocs="882152,0;945095,0;1134850,284032;1071907,284032;831427,0;863399,0;1053155,284032;1021183,284032;0,0;812676,0;1002431,284032;0,284032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0D3E63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b/>
                              <w:bCs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bCs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20" o:spid="_x0000_s1026" o:spt="20" style="position:absolute;left:133350;top:258964;height:0;width:6648450;" filled="f" stroked="t" coordsize="21600,21600" o:gfxdata="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iD&#10;i+jCAAAA4wAAAA8AAAAAAAAAAQAgAAAAIgAAAGRycy9kb3ducmV2LnhtbFBLAQIUABQAAAAIAIdO&#10;4kAzLwWeOwAAADkAAAAQAAAAAAAAAAEAIAAAABEBAABkcnMvc2hhcGV4bWwueG1sUEsFBgAAAAAG&#10;AAYAWwEAALsDAAAAAA==&#10;">
                    <v:fill on="f" focussize="0,0"/>
                    <v:stroke color="#4E7282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867;top:5008;height:2555;width:10124;v-text-anchor:middle;" filled="f" stroked="f" coordsize="21600,21600" o:gfxdata="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Rjum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2C6ADF9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20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21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.09-20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25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 xml:space="preserve">.06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江西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理工大学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专业：软件工程（软件开发方向）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（本科）</w:t>
                        </w:r>
                      </w:p>
                      <w:p w14:paraId="3B0CFAD4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主修课程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  <w:lang w:val="en-US" w:eastAsia="zh-CN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  <w:t>Java Web应用课程设计（93），软件系统分析与设计课程设计（91），Java Web应用（89），C#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.NET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  <w:t>应用开发（88），数据库应用技术（87），数据库应用技术（87）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  <w:t>C/C++程序设计（86）。</w:t>
                        </w:r>
                      </w:p>
                      <w:p w14:paraId="7BFF7AE4"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熟练掌握C语言、python、Java进行编程。</w:t>
                        </w:r>
                      </w:p>
                      <w:p w14:paraId="14B24F38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大学英语六级考试（CET-6）511分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  <w:t>，良好的听说读写能力，快速浏览英语专业及书籍；</w:t>
                        </w:r>
                      </w:p>
                      <w:p w14:paraId="131A81E7"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荣誉证书：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18"/>
                            <w:szCs w:val="18"/>
                          </w:rPr>
                          <w:t>荣获江西理工大学优秀班干、先进个人，江西理工大学程序设计大赛三等奖，</w:t>
                        </w:r>
                        <w:r>
                          <w:rPr>
                            <w:rFonts w:ascii="微软雅黑" w:hAnsi="微软雅黑"/>
                            <w:b/>
                            <w:bCs/>
                            <w:color w:val="414141"/>
                            <w:sz w:val="18"/>
                            <w:szCs w:val="18"/>
                          </w:rPr>
                          <w:t>江西理工大学三等奖学金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18"/>
                            <w:szCs w:val="18"/>
                          </w:rPr>
                          <w:t>。</w:t>
                        </w:r>
                      </w:p>
                      <w:p w14:paraId="7AF6452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DF297E"/>
    <w:multiLevelType w:val="multilevel"/>
    <w:tmpl w:val="5FDF297E"/>
    <w:lvl w:ilvl="0" w:tentative="0">
      <w:start w:val="1"/>
      <w:numFmt w:val="bullet"/>
      <w:lvlText w:val=""/>
      <w:lvlJc w:val="left"/>
      <w:pPr>
        <w:ind w:left="170" w:hanging="17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D6E"/>
    <w:rsid w:val="000138BB"/>
    <w:rsid w:val="00033B00"/>
    <w:rsid w:val="00050DD0"/>
    <w:rsid w:val="000A15E2"/>
    <w:rsid w:val="000A477B"/>
    <w:rsid w:val="000B076A"/>
    <w:rsid w:val="000B7624"/>
    <w:rsid w:val="000F2663"/>
    <w:rsid w:val="00104557"/>
    <w:rsid w:val="00145F04"/>
    <w:rsid w:val="0016204C"/>
    <w:rsid w:val="001864CD"/>
    <w:rsid w:val="0019746D"/>
    <w:rsid w:val="001D051F"/>
    <w:rsid w:val="001D355C"/>
    <w:rsid w:val="00211176"/>
    <w:rsid w:val="002605F6"/>
    <w:rsid w:val="00275F4D"/>
    <w:rsid w:val="0027745D"/>
    <w:rsid w:val="002A02CC"/>
    <w:rsid w:val="002A6755"/>
    <w:rsid w:val="003145B6"/>
    <w:rsid w:val="003150B6"/>
    <w:rsid w:val="00345FB7"/>
    <w:rsid w:val="00355330"/>
    <w:rsid w:val="003666FA"/>
    <w:rsid w:val="003829A9"/>
    <w:rsid w:val="003841FE"/>
    <w:rsid w:val="003A1EE8"/>
    <w:rsid w:val="003A597D"/>
    <w:rsid w:val="003A754D"/>
    <w:rsid w:val="00421A9B"/>
    <w:rsid w:val="004264B5"/>
    <w:rsid w:val="004447F5"/>
    <w:rsid w:val="00446196"/>
    <w:rsid w:val="00461F81"/>
    <w:rsid w:val="00465FA2"/>
    <w:rsid w:val="0048331D"/>
    <w:rsid w:val="00487CEA"/>
    <w:rsid w:val="004C5BD4"/>
    <w:rsid w:val="004F0F87"/>
    <w:rsid w:val="004F6A02"/>
    <w:rsid w:val="00505093"/>
    <w:rsid w:val="00512A8D"/>
    <w:rsid w:val="00517ED5"/>
    <w:rsid w:val="0053077D"/>
    <w:rsid w:val="005311C9"/>
    <w:rsid w:val="0054120D"/>
    <w:rsid w:val="00541287"/>
    <w:rsid w:val="00541838"/>
    <w:rsid w:val="00545682"/>
    <w:rsid w:val="00553D99"/>
    <w:rsid w:val="00557EDC"/>
    <w:rsid w:val="005A4E9F"/>
    <w:rsid w:val="005B4768"/>
    <w:rsid w:val="005C3A11"/>
    <w:rsid w:val="005D0AF3"/>
    <w:rsid w:val="005D7519"/>
    <w:rsid w:val="005E0A16"/>
    <w:rsid w:val="005E4BC7"/>
    <w:rsid w:val="00601D06"/>
    <w:rsid w:val="006314A6"/>
    <w:rsid w:val="006922FB"/>
    <w:rsid w:val="00694DFC"/>
    <w:rsid w:val="006A7BC7"/>
    <w:rsid w:val="006B4C9F"/>
    <w:rsid w:val="006F567F"/>
    <w:rsid w:val="00707198"/>
    <w:rsid w:val="00735052"/>
    <w:rsid w:val="007719C0"/>
    <w:rsid w:val="0077420C"/>
    <w:rsid w:val="007B1C07"/>
    <w:rsid w:val="0082702B"/>
    <w:rsid w:val="00830A7B"/>
    <w:rsid w:val="00840586"/>
    <w:rsid w:val="0085417A"/>
    <w:rsid w:val="008661F4"/>
    <w:rsid w:val="0089146D"/>
    <w:rsid w:val="00911736"/>
    <w:rsid w:val="00923016"/>
    <w:rsid w:val="0092591B"/>
    <w:rsid w:val="0093682A"/>
    <w:rsid w:val="00944B10"/>
    <w:rsid w:val="009872F7"/>
    <w:rsid w:val="009C366C"/>
    <w:rsid w:val="009D6057"/>
    <w:rsid w:val="009F7C4F"/>
    <w:rsid w:val="00A2143F"/>
    <w:rsid w:val="00A24A7B"/>
    <w:rsid w:val="00A26FC6"/>
    <w:rsid w:val="00A30A29"/>
    <w:rsid w:val="00A360C7"/>
    <w:rsid w:val="00A702BF"/>
    <w:rsid w:val="00AB760C"/>
    <w:rsid w:val="00AD3779"/>
    <w:rsid w:val="00AE5B76"/>
    <w:rsid w:val="00B26E99"/>
    <w:rsid w:val="00B31A69"/>
    <w:rsid w:val="00B822E2"/>
    <w:rsid w:val="00B86829"/>
    <w:rsid w:val="00BC1460"/>
    <w:rsid w:val="00BD4664"/>
    <w:rsid w:val="00BE4D64"/>
    <w:rsid w:val="00BF0749"/>
    <w:rsid w:val="00BF4447"/>
    <w:rsid w:val="00C21631"/>
    <w:rsid w:val="00C2504C"/>
    <w:rsid w:val="00CB01DF"/>
    <w:rsid w:val="00CD3E9B"/>
    <w:rsid w:val="00CE2E32"/>
    <w:rsid w:val="00D06232"/>
    <w:rsid w:val="00D50E46"/>
    <w:rsid w:val="00D76D6E"/>
    <w:rsid w:val="00D8497B"/>
    <w:rsid w:val="00DB4EC6"/>
    <w:rsid w:val="00DD6A9C"/>
    <w:rsid w:val="00DD7BC7"/>
    <w:rsid w:val="00E17ECD"/>
    <w:rsid w:val="00E66EB5"/>
    <w:rsid w:val="00E7400E"/>
    <w:rsid w:val="00EA688C"/>
    <w:rsid w:val="00EE485C"/>
    <w:rsid w:val="00F116B0"/>
    <w:rsid w:val="00F261D7"/>
    <w:rsid w:val="00F2677E"/>
    <w:rsid w:val="00F4103D"/>
    <w:rsid w:val="00FF5B5E"/>
    <w:rsid w:val="00FF5D10"/>
    <w:rsid w:val="00FF7F4E"/>
    <w:rsid w:val="05A54044"/>
    <w:rsid w:val="07BF6206"/>
    <w:rsid w:val="192E508F"/>
    <w:rsid w:val="195F3FA3"/>
    <w:rsid w:val="21294BE0"/>
    <w:rsid w:val="232863C1"/>
    <w:rsid w:val="25382DC5"/>
    <w:rsid w:val="25FE13F9"/>
    <w:rsid w:val="2731104C"/>
    <w:rsid w:val="2CBF6989"/>
    <w:rsid w:val="2D857BF3"/>
    <w:rsid w:val="4D546C68"/>
    <w:rsid w:val="55665F3D"/>
    <w:rsid w:val="56185DC8"/>
    <w:rsid w:val="58342C4E"/>
    <w:rsid w:val="58A05205"/>
    <w:rsid w:val="58A106A5"/>
    <w:rsid w:val="5B3743D4"/>
    <w:rsid w:val="5C172C3B"/>
    <w:rsid w:val="63020B9A"/>
    <w:rsid w:val="64354CE6"/>
    <w:rsid w:val="66344982"/>
    <w:rsid w:val="67C906AB"/>
    <w:rsid w:val="6F4A1AB0"/>
    <w:rsid w:val="780052CB"/>
    <w:rsid w:val="7AFC7B88"/>
    <w:rsid w:val="7BAF5791"/>
    <w:rsid w:val="7DAB5426"/>
    <w:rsid w:val="F7FDB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  <w:sz w:val="24"/>
      <w:szCs w:val="24"/>
    </w:rPr>
  </w:style>
  <w:style w:type="table" w:styleId="7">
    <w:name w:val="Table Grid"/>
    <w:basedOn w:val="6"/>
    <w:qFormat/>
    <w:uiPriority w:val="3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3">
    <w:name w:val="页脚 字符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4">
    <w:name w:val="页眉 字符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paragraph" w:customStyle="1" w:styleId="17">
    <w:name w:val="p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s1"/>
    <w:basedOn w:val="8"/>
    <w:qFormat/>
    <w:uiPriority w:val="0"/>
  </w:style>
  <w:style w:type="paragraph" w:customStyle="1" w:styleId="19">
    <w:name w:val="p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apple-tab-span"/>
    <w:basedOn w:val="8"/>
    <w:uiPriority w:val="0"/>
  </w:style>
  <w:style w:type="character" w:customStyle="1" w:styleId="21">
    <w:name w:val="s2"/>
    <w:basedOn w:val="8"/>
    <w:qFormat/>
    <w:uiPriority w:val="0"/>
  </w:style>
  <w:style w:type="paragraph" w:customStyle="1" w:styleId="22">
    <w:name w:val="p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3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复试简历.docx</Template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2025-03-19T15:30:00Z</dcterms:created>
  <dc:creator>五百丁</dc:creator>
  <cp:lastModifiedBy>简政</cp:lastModifiedBy>
  <cp:lastPrinted>2025-03-19T15:26:00Z</cp:lastPrinted>
  <dcterms:modified xsi:type="dcterms:W3CDTF">2025-03-20T02:36:00Z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eyJoZGlkIjoiMWM0MzkyYmFiNzg3NWMwZTMwZWM5ZjlmNjJkY2ZjMTIiLCJ1c2VySWQiOiI4MjAxNTY1MTIifQ==</vt:lpwstr>
  </property>
  <property fmtid="{D5CDD505-2E9C-101B-9397-08002B2CF9AE}" pid="4" name="ICV">
    <vt:lpwstr>EEA7F4CC30A748889E3A9C82F8D7ED88_13</vt:lpwstr>
  </property>
</Properties>
</file>